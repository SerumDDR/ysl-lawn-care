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542824207"/>
        <w:placeholder>
          <w:docPart w:val="8B92128676D94A8B9FEEE9B3F0390152"/>
        </w:placeholder>
        <w15:appearance w15:val="hidden"/>
      </w:sdtPr>
      <w:sdtEndPr/>
      <w:sdtContent>
        <w:p w14:paraId="1A079158" w14:textId="2D271EA6" w:rsidR="00F157B2" w:rsidRPr="005D3126" w:rsidRDefault="00204629" w:rsidP="005D3126">
          <w:pPr>
            <w:pStyle w:val="ContactInfo"/>
          </w:pPr>
          <w:r>
            <w:t>Donnie Ranjel</w:t>
          </w:r>
        </w:p>
      </w:sdtContent>
    </w:sdt>
    <w:sdt>
      <w:sdtPr>
        <w:id w:val="-629857051"/>
        <w:placeholder>
          <w:docPart w:val="5E0E2ABBA18A456A8076ADF7FEAA7083"/>
        </w:placeholder>
        <w15:appearance w15:val="hidden"/>
      </w:sdtPr>
      <w:sdtEndPr/>
      <w:sdtContent>
        <w:p w14:paraId="2F5F92EB" w14:textId="14EAA168" w:rsidR="00F157B2" w:rsidRPr="005D3126" w:rsidRDefault="00204629" w:rsidP="005D3126">
          <w:pPr>
            <w:pStyle w:val="ContactInfo"/>
          </w:pPr>
          <w:r>
            <w:t>Heidi Boucher</w:t>
          </w:r>
        </w:p>
      </w:sdtContent>
    </w:sdt>
    <w:sdt>
      <w:sdtPr>
        <w:id w:val="780695931"/>
        <w:placeholder>
          <w:docPart w:val="B281A66037B54A2AA6868016DF772D3D"/>
        </w:placeholder>
        <w15:appearance w15:val="hidden"/>
      </w:sdtPr>
      <w:sdtEndPr/>
      <w:sdtContent>
        <w:p w14:paraId="009412D3" w14:textId="11EAA939" w:rsidR="00F157B2" w:rsidRPr="005D3126" w:rsidRDefault="00204629" w:rsidP="005D3126">
          <w:pPr>
            <w:pStyle w:val="ContactInfo"/>
          </w:pPr>
          <w:r>
            <w:t>Intro To Web Authoring CWB1010x00</w:t>
          </w:r>
        </w:p>
      </w:sdtContent>
    </w:sdt>
    <w:sdt>
      <w:sdtPr>
        <w:id w:val="-467825061"/>
        <w:placeholder>
          <w:docPart w:val="CE30E8832A77486E8B109208049C4818"/>
        </w:placeholder>
        <w15:appearance w15:val="hidden"/>
      </w:sdtPr>
      <w:sdtEndPr/>
      <w:sdtContent>
        <w:p w14:paraId="5C907E16" w14:textId="31BDE9B5" w:rsidR="00204629" w:rsidRPr="005D3126" w:rsidRDefault="00204629" w:rsidP="00204629">
          <w:pPr>
            <w:pStyle w:val="ContactInfo"/>
          </w:pPr>
          <w:r>
            <w:t>11/25/2024</w:t>
          </w:r>
        </w:p>
      </w:sdtContent>
    </w:sdt>
    <w:sdt>
      <w:sdtPr>
        <w:rPr>
          <w:rFonts w:eastAsiaTheme="minorEastAsia"/>
          <w:szCs w:val="24"/>
        </w:rPr>
        <w:id w:val="-1597710929"/>
        <w:placeholder>
          <w:docPart w:val="6C161B4A153E430E95BA7B2E63F7574C"/>
        </w:placeholder>
        <w15:appearance w15:val="hidden"/>
      </w:sdtPr>
      <w:sdtEndPr/>
      <w:sdtContent>
        <w:p w14:paraId="3EB07485" w14:textId="78606D85" w:rsidR="00F157B2" w:rsidRPr="006A078D" w:rsidRDefault="00E43927" w:rsidP="006A078D">
          <w:pPr>
            <w:pStyle w:val="Title"/>
          </w:pPr>
          <w:r>
            <w:rPr>
              <w:rFonts w:eastAsiaTheme="minorEastAsia"/>
              <w:szCs w:val="24"/>
            </w:rPr>
            <w:t>YSL Lawn Care: Final Project Reflect</w:t>
          </w:r>
        </w:p>
      </w:sdtContent>
    </w:sdt>
    <w:p w14:paraId="52839A35" w14:textId="77777777" w:rsidR="00D33F80" w:rsidRDefault="0059577D" w:rsidP="00D33F80">
      <w:pPr>
        <w:pStyle w:val="Title"/>
        <w:ind w:firstLine="720"/>
        <w:jc w:val="left"/>
        <w:rPr>
          <w:rFonts w:eastAsiaTheme="minorHAnsi" w:cstheme="minorBidi"/>
          <w:spacing w:val="0"/>
          <w:kern w:val="0"/>
          <w:szCs w:val="22"/>
        </w:rPr>
      </w:pPr>
      <w:r w:rsidRPr="0059577D">
        <w:rPr>
          <w:rFonts w:eastAsiaTheme="minorHAnsi" w:cstheme="minorBidi"/>
          <w:spacing w:val="0"/>
          <w:kern w:val="0"/>
          <w:szCs w:val="22"/>
        </w:rPr>
        <w:t>I chose to create this website because my brother-in-law expressed a desire to grow his lawn care business, and I saw an opportunity to help while using the project for learning purposes. Initially, I struggled with understanding the terminology and foundational concepts of coding</w:t>
      </w:r>
      <w:r>
        <w:rPr>
          <w:rFonts w:eastAsiaTheme="minorHAnsi" w:cstheme="minorBidi"/>
          <w:spacing w:val="0"/>
          <w:kern w:val="0"/>
          <w:szCs w:val="22"/>
        </w:rPr>
        <w:t xml:space="preserve">. </w:t>
      </w:r>
      <w:r w:rsidRPr="0059577D">
        <w:rPr>
          <w:rFonts w:eastAsiaTheme="minorHAnsi" w:cstheme="minorBidi"/>
          <w:spacing w:val="0"/>
          <w:kern w:val="0"/>
          <w:szCs w:val="22"/>
        </w:rPr>
        <w:t>However, these challenges sparked a deep interest in learning more about related programming languages and frameworks</w:t>
      </w:r>
      <w:r>
        <w:rPr>
          <w:rFonts w:eastAsiaTheme="minorHAnsi" w:cstheme="minorBidi"/>
          <w:spacing w:val="0"/>
          <w:kern w:val="0"/>
          <w:szCs w:val="22"/>
        </w:rPr>
        <w:t xml:space="preserve"> and </w:t>
      </w:r>
      <w:proofErr w:type="gramStart"/>
      <w:r>
        <w:rPr>
          <w:rFonts w:eastAsiaTheme="minorHAnsi" w:cstheme="minorBidi"/>
          <w:spacing w:val="0"/>
          <w:kern w:val="0"/>
          <w:szCs w:val="22"/>
        </w:rPr>
        <w:t>create</w:t>
      </w:r>
      <w:proofErr w:type="gramEnd"/>
      <w:r>
        <w:rPr>
          <w:rFonts w:eastAsiaTheme="minorHAnsi" w:cstheme="minorBidi"/>
          <w:spacing w:val="0"/>
          <w:kern w:val="0"/>
          <w:szCs w:val="22"/>
        </w:rPr>
        <w:t xml:space="preserve"> a learning roadmap with</w:t>
      </w:r>
      <w:r w:rsidRPr="0059577D">
        <w:rPr>
          <w:rFonts w:eastAsiaTheme="minorHAnsi" w:cstheme="minorBidi"/>
          <w:spacing w:val="0"/>
          <w:kern w:val="0"/>
          <w:szCs w:val="22"/>
        </w:rPr>
        <w:t xml:space="preserve"> React.js, JavaScript, Spring Boot, and data analytics.</w:t>
      </w:r>
      <w:r>
        <w:rPr>
          <w:rFonts w:eastAsiaTheme="minorHAnsi" w:cstheme="minorBidi"/>
          <w:spacing w:val="0"/>
          <w:kern w:val="0"/>
          <w:szCs w:val="22"/>
        </w:rPr>
        <w:t xml:space="preserve"> </w:t>
      </w:r>
    </w:p>
    <w:p w14:paraId="5F309A1D" w14:textId="77777777" w:rsidR="00D33F80" w:rsidRPr="00D33F80" w:rsidRDefault="00D33F80" w:rsidP="00D33F80"/>
    <w:p w14:paraId="0862CE3B" w14:textId="79ABE52B" w:rsidR="0059577D" w:rsidRDefault="0059577D" w:rsidP="00D33F80">
      <w:pPr>
        <w:pStyle w:val="Title"/>
        <w:ind w:firstLine="720"/>
        <w:jc w:val="left"/>
        <w:rPr>
          <w:rFonts w:eastAsiaTheme="minorHAnsi" w:cstheme="minorBidi"/>
          <w:spacing w:val="0"/>
          <w:kern w:val="0"/>
          <w:szCs w:val="22"/>
        </w:rPr>
      </w:pPr>
      <w:r w:rsidRPr="0059577D">
        <w:rPr>
          <w:rFonts w:eastAsiaTheme="minorHAnsi" w:cstheme="minorBidi"/>
          <w:spacing w:val="0"/>
          <w:kern w:val="0"/>
          <w:szCs w:val="22"/>
        </w:rPr>
        <w:t>For this project, I implemented what I was able to grasp during my first computing course. Since I was new to this field, I didn't initially know what content or skills to prepare for. However, as I progressed, I developed a clearer roadmap for future projects. The safety-focused website I created will serve as a test ground for exploring JavaScript components and enhancing the content further.</w:t>
      </w:r>
      <w:r>
        <w:rPr>
          <w:rFonts w:eastAsiaTheme="minorHAnsi" w:cstheme="minorBidi"/>
          <w:spacing w:val="0"/>
          <w:kern w:val="0"/>
          <w:szCs w:val="22"/>
        </w:rPr>
        <w:t xml:space="preserve"> </w:t>
      </w:r>
      <w:r w:rsidRPr="0059577D">
        <w:rPr>
          <w:rFonts w:eastAsiaTheme="minorHAnsi" w:cstheme="minorBidi"/>
          <w:spacing w:val="0"/>
          <w:kern w:val="0"/>
          <w:szCs w:val="22"/>
        </w:rPr>
        <w:t>Moving forward, I plan to refine my Bootstrap skills by using the framework to create professional templates for freelance projects. This experience has not only improved my technical knowledge but also inspired me to continue building and expanding my web development capabilities.</w:t>
      </w:r>
    </w:p>
    <w:p w14:paraId="1EE7FC63" w14:textId="77777777" w:rsidR="0059577D" w:rsidRPr="0059577D" w:rsidRDefault="0059577D" w:rsidP="0059577D"/>
    <w:p w14:paraId="2804286F" w14:textId="177D709C" w:rsidR="0059577D" w:rsidRDefault="0059577D" w:rsidP="0059577D">
      <w:r>
        <w:lastRenderedPageBreak/>
        <w:t>The biggest challenge I faced during this project was managing my time effectively. I work 60 hours a week and have a wife and four kids, which can make finding time difficult. Surprisingly, though, the greater challenge was content development. Waiting for the client to provide the necessary materials was a major hurdle. From a technical perspective, creating the layout was particularly challenging before I fully understood how to properly use grids. Initially, I attempted to structure the layout with about 50 div elements, then transitioned to using semantic elements like article and section, and eventually incorporated JavaScript for better functionality. This iterative approach helped me understand grid systems and other features more deeply. One of the most rewarding aspects of the project was debugging. The instant feedback from rendering properties made troubleshooting both effective and satisfying. Looking ahead, I'm excited to explore backend coding and see how it will enhance future projects.</w:t>
      </w:r>
    </w:p>
    <w:p w14:paraId="2A05308B" w14:textId="77777777" w:rsidR="0059577D" w:rsidRDefault="0059577D" w:rsidP="0059577D"/>
    <w:p w14:paraId="3FF771AA" w14:textId="77777777" w:rsidR="00E43927" w:rsidRDefault="00E43927" w:rsidP="00E43927">
      <w:r>
        <w:t>To gather feedback on my website, I shared it with friends and family. While they appreciated the content, I think they were even more impressed by the fact that I built it myself. I tend to be analytical and detail-oriented, which drives me to dig deeper into my projects.</w:t>
      </w:r>
    </w:p>
    <w:p w14:paraId="12D05104" w14:textId="77777777" w:rsidR="00E43927" w:rsidRDefault="00E43927" w:rsidP="00E43927"/>
    <w:p w14:paraId="5CC0BA27" w14:textId="77777777" w:rsidR="00E43927" w:rsidRDefault="00E43927" w:rsidP="00E43927">
      <w:r>
        <w:t xml:space="preserve">Now that this project is complete, I’m eager to continue working on new ones. While I’m proud of what I’ve achieved so far, I’m not fully satisfied—I always strive to exceed </w:t>
      </w:r>
      <w:r>
        <w:lastRenderedPageBreak/>
        <w:t>expectations and see room for improvement. I’m confident I can address these areas in future projects as I refine my skills.</w:t>
      </w:r>
    </w:p>
    <w:p w14:paraId="68B250BE" w14:textId="77777777" w:rsidR="00E43927" w:rsidRDefault="00E43927" w:rsidP="00E43927"/>
    <w:p w14:paraId="062862F7" w14:textId="2E6BFB3F" w:rsidR="14D36F52" w:rsidRPr="002E03E0" w:rsidRDefault="00E43927" w:rsidP="00E43927">
      <w:r>
        <w:t xml:space="preserve">Currently, I’m transitioning into a safety role at Amazon, but my </w:t>
      </w:r>
      <w:proofErr w:type="gramStart"/>
      <w:r>
        <w:t>ultimate goal</w:t>
      </w:r>
      <w:proofErr w:type="gramEnd"/>
      <w:r>
        <w:t xml:space="preserve"> is to become a web developer. To support this career switch, I’m focusing on advancing my technical skills, including Excel, Python, and MySQL, with self-learning. Although I’m still learning about the career hierarchy in tech, I’m determined to grow quickly and explore new opportunities in web development.</w:t>
      </w:r>
    </w:p>
    <w:sectPr w:rsidR="14D36F52" w:rsidRPr="002E03E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F0038" w14:textId="77777777" w:rsidR="00204629" w:rsidRDefault="00204629" w:rsidP="00F157B2">
      <w:pPr>
        <w:spacing w:line="240" w:lineRule="auto"/>
      </w:pPr>
      <w:r>
        <w:separator/>
      </w:r>
    </w:p>
    <w:p w14:paraId="31680996" w14:textId="77777777" w:rsidR="00204629" w:rsidRDefault="00204629"/>
  </w:endnote>
  <w:endnote w:type="continuationSeparator" w:id="0">
    <w:p w14:paraId="0190B389" w14:textId="77777777" w:rsidR="00204629" w:rsidRDefault="00204629" w:rsidP="00F157B2">
      <w:pPr>
        <w:spacing w:line="240" w:lineRule="auto"/>
      </w:pPr>
      <w:r>
        <w:continuationSeparator/>
      </w:r>
    </w:p>
    <w:p w14:paraId="27443C41" w14:textId="77777777" w:rsidR="00204629" w:rsidRDefault="002046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59801C" w14:textId="77777777" w:rsidR="00204629" w:rsidRDefault="00204629" w:rsidP="00F157B2">
      <w:pPr>
        <w:spacing w:line="240" w:lineRule="auto"/>
      </w:pPr>
      <w:r>
        <w:separator/>
      </w:r>
    </w:p>
    <w:p w14:paraId="0D9463A1" w14:textId="77777777" w:rsidR="00204629" w:rsidRDefault="00204629"/>
  </w:footnote>
  <w:footnote w:type="continuationSeparator" w:id="0">
    <w:p w14:paraId="01D0BF2A" w14:textId="77777777" w:rsidR="00204629" w:rsidRDefault="00204629" w:rsidP="00F157B2">
      <w:pPr>
        <w:spacing w:line="240" w:lineRule="auto"/>
      </w:pPr>
      <w:r>
        <w:continuationSeparator/>
      </w:r>
    </w:p>
    <w:p w14:paraId="4042725E" w14:textId="77777777" w:rsidR="00204629" w:rsidRDefault="002046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50796" w14:textId="461B18C8" w:rsidR="00F157B2" w:rsidRDefault="00D33F80" w:rsidP="00F157B2">
    <w:pPr>
      <w:pStyle w:val="Header"/>
      <w:jc w:val="right"/>
    </w:pPr>
    <w:sdt>
      <w:sdtPr>
        <w:id w:val="-484551897"/>
        <w15:appearance w15:val="hidden"/>
      </w:sdtPr>
      <w:sdtEndPr/>
      <w:sdtContent>
        <w:r w:rsidR="00E43927">
          <w:t>Ranjel</w:t>
        </w:r>
      </w:sdtContent>
    </w:sdt>
    <w:r w:rsidR="00F157B2">
      <w:t xml:space="preserve"> </w:t>
    </w:r>
    <w:sdt>
      <w:sdtPr>
        <w:id w:val="-1182894669"/>
        <w:docPartObj>
          <w:docPartGallery w:val="Page Numbers (Top of Page)"/>
          <w:docPartUnique/>
        </w:docPartObj>
      </w:sdtPr>
      <w:sdtEndPr>
        <w:rPr>
          <w:noProof/>
        </w:rPr>
      </w:sdtEndPr>
      <w:sdtContent>
        <w:r w:rsidR="00F157B2">
          <w:fldChar w:fldCharType="begin"/>
        </w:r>
        <w:r w:rsidR="00F157B2">
          <w:instrText xml:space="preserve"> PAGE   \* MERGEFORMAT </w:instrText>
        </w:r>
        <w:r w:rsidR="00F157B2">
          <w:fldChar w:fldCharType="separate"/>
        </w:r>
        <w:r w:rsidR="00F157B2">
          <w:rPr>
            <w:noProof/>
          </w:rPr>
          <w:t>2</w:t>
        </w:r>
        <w:r w:rsidR="00F157B2">
          <w:rPr>
            <w:noProof/>
          </w:rPr>
          <w:fldChar w:fldCharType="end"/>
        </w:r>
      </w:sdtContent>
    </w:sdt>
  </w:p>
  <w:p w14:paraId="7610EADE" w14:textId="77777777" w:rsidR="00F157B2" w:rsidRDefault="00F157B2">
    <w:pPr>
      <w:pStyle w:val="Header"/>
    </w:pPr>
  </w:p>
  <w:p w14:paraId="020F3DA3" w14:textId="77777777" w:rsidR="00C0654B" w:rsidRDefault="00C0654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29"/>
    <w:rsid w:val="00080BC2"/>
    <w:rsid w:val="000E0459"/>
    <w:rsid w:val="001D5919"/>
    <w:rsid w:val="001E7E96"/>
    <w:rsid w:val="001F29D1"/>
    <w:rsid w:val="00204334"/>
    <w:rsid w:val="00204629"/>
    <w:rsid w:val="00244F3D"/>
    <w:rsid w:val="002D702F"/>
    <w:rsid w:val="002E03E0"/>
    <w:rsid w:val="002F1826"/>
    <w:rsid w:val="003252BA"/>
    <w:rsid w:val="0043896F"/>
    <w:rsid w:val="004C4619"/>
    <w:rsid w:val="0051754C"/>
    <w:rsid w:val="0052278D"/>
    <w:rsid w:val="005943DC"/>
    <w:rsid w:val="0059577D"/>
    <w:rsid w:val="005D3126"/>
    <w:rsid w:val="006A078D"/>
    <w:rsid w:val="006A416C"/>
    <w:rsid w:val="00722EC4"/>
    <w:rsid w:val="00754B7A"/>
    <w:rsid w:val="007A56E6"/>
    <w:rsid w:val="007D3FB5"/>
    <w:rsid w:val="00874ADF"/>
    <w:rsid w:val="00874F2C"/>
    <w:rsid w:val="008A42C4"/>
    <w:rsid w:val="00946008"/>
    <w:rsid w:val="00B414AC"/>
    <w:rsid w:val="00C0654B"/>
    <w:rsid w:val="00C80F7E"/>
    <w:rsid w:val="00CA071F"/>
    <w:rsid w:val="00D33F80"/>
    <w:rsid w:val="00DF40CF"/>
    <w:rsid w:val="00E43927"/>
    <w:rsid w:val="00EE4416"/>
    <w:rsid w:val="00F145E1"/>
    <w:rsid w:val="00F157B2"/>
    <w:rsid w:val="00F537AE"/>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9DA97"/>
  <w15:docId w15:val="{46767064-994E-46DA-AEE8-6DFE6205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pPr>
      <w:spacing w:after="0" w:line="480" w:lineRule="auto"/>
      <w:ind w:firstLine="72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 w:id="488056298">
      <w:bodyDiv w:val="1"/>
      <w:marLeft w:val="0"/>
      <w:marRight w:val="0"/>
      <w:marTop w:val="0"/>
      <w:marBottom w:val="0"/>
      <w:divBdr>
        <w:top w:val="none" w:sz="0" w:space="0" w:color="auto"/>
        <w:left w:val="none" w:sz="0" w:space="0" w:color="auto"/>
        <w:bottom w:val="none" w:sz="0" w:space="0" w:color="auto"/>
        <w:right w:val="none" w:sz="0" w:space="0" w:color="auto"/>
      </w:divBdr>
    </w:div>
    <w:div w:id="1253008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um\AppData\Roaming\Microsoft\Templates\MLA%20style%20paper%209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B92128676D94A8B9FEEE9B3F0390152"/>
        <w:category>
          <w:name w:val="General"/>
          <w:gallery w:val="placeholder"/>
        </w:category>
        <w:types>
          <w:type w:val="bbPlcHdr"/>
        </w:types>
        <w:behaviors>
          <w:behavior w:val="content"/>
        </w:behaviors>
        <w:guid w:val="{F1E57B61-F367-4AFB-981F-5827522EAD54}"/>
      </w:docPartPr>
      <w:docPartBody>
        <w:p w:rsidR="00805E42" w:rsidRDefault="00805E42">
          <w:pPr>
            <w:pStyle w:val="8B92128676D94A8B9FEEE9B3F0390152"/>
          </w:pPr>
          <w:r w:rsidRPr="005D3126">
            <w:t>Rama Gokhale</w:t>
          </w:r>
        </w:p>
      </w:docPartBody>
    </w:docPart>
    <w:docPart>
      <w:docPartPr>
        <w:name w:val="5E0E2ABBA18A456A8076ADF7FEAA7083"/>
        <w:category>
          <w:name w:val="General"/>
          <w:gallery w:val="placeholder"/>
        </w:category>
        <w:types>
          <w:type w:val="bbPlcHdr"/>
        </w:types>
        <w:behaviors>
          <w:behavior w:val="content"/>
        </w:behaviors>
        <w:guid w:val="{042AA2B0-0BB1-49BB-B961-B1A55690F8F0}"/>
      </w:docPartPr>
      <w:docPartBody>
        <w:p w:rsidR="00805E42" w:rsidRDefault="00805E42">
          <w:pPr>
            <w:pStyle w:val="5E0E2ABBA18A456A8076ADF7FEAA7083"/>
          </w:pPr>
          <w:r w:rsidRPr="005D3126">
            <w:t>Professor Jaipur</w:t>
          </w:r>
        </w:p>
      </w:docPartBody>
    </w:docPart>
    <w:docPart>
      <w:docPartPr>
        <w:name w:val="B281A66037B54A2AA6868016DF772D3D"/>
        <w:category>
          <w:name w:val="General"/>
          <w:gallery w:val="placeholder"/>
        </w:category>
        <w:types>
          <w:type w:val="bbPlcHdr"/>
        </w:types>
        <w:behaviors>
          <w:behavior w:val="content"/>
        </w:behaviors>
        <w:guid w:val="{1F436CF5-6F27-43C5-9C90-F4C27D7F4289}"/>
      </w:docPartPr>
      <w:docPartBody>
        <w:p w:rsidR="00805E42" w:rsidRDefault="00805E42">
          <w:pPr>
            <w:pStyle w:val="B281A66037B54A2AA6868016DF772D3D"/>
          </w:pPr>
          <w:r w:rsidRPr="005D3126">
            <w:t>Humanities 101</w:t>
          </w:r>
        </w:p>
      </w:docPartBody>
    </w:docPart>
    <w:docPart>
      <w:docPartPr>
        <w:name w:val="CE30E8832A77486E8B109208049C4818"/>
        <w:category>
          <w:name w:val="General"/>
          <w:gallery w:val="placeholder"/>
        </w:category>
        <w:types>
          <w:type w:val="bbPlcHdr"/>
        </w:types>
        <w:behaviors>
          <w:behavior w:val="content"/>
        </w:behaviors>
        <w:guid w:val="{A8858F7C-1A3A-4E8A-BD59-F7C714720072}"/>
      </w:docPartPr>
      <w:docPartBody>
        <w:p w:rsidR="00805E42" w:rsidRDefault="00805E42">
          <w:pPr>
            <w:pStyle w:val="CE30E8832A77486E8B109208049C4818"/>
          </w:pPr>
          <w:r w:rsidRPr="005D3126">
            <w:t>14 September 20XX</w:t>
          </w:r>
        </w:p>
      </w:docPartBody>
    </w:docPart>
    <w:docPart>
      <w:docPartPr>
        <w:name w:val="6C161B4A153E430E95BA7B2E63F7574C"/>
        <w:category>
          <w:name w:val="General"/>
          <w:gallery w:val="placeholder"/>
        </w:category>
        <w:types>
          <w:type w:val="bbPlcHdr"/>
        </w:types>
        <w:behaviors>
          <w:behavior w:val="content"/>
        </w:behaviors>
        <w:guid w:val="{ABB0C448-D7BF-4B5A-B4A0-29013FABF709}"/>
      </w:docPartPr>
      <w:docPartBody>
        <w:p w:rsidR="00805E42" w:rsidRDefault="00805E42">
          <w:pPr>
            <w:pStyle w:val="6C161B4A153E430E95BA7B2E63F7574C"/>
          </w:pPr>
          <w:r w:rsidRPr="006A078D">
            <w:t>Exploring the Symbolism of Birds in Classic Literature: A Comparative Study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42"/>
    <w:rsid w:val="001D5919"/>
    <w:rsid w:val="00805E42"/>
    <w:rsid w:val="00874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92128676D94A8B9FEEE9B3F0390152">
    <w:name w:val="8B92128676D94A8B9FEEE9B3F0390152"/>
  </w:style>
  <w:style w:type="paragraph" w:customStyle="1" w:styleId="5E0E2ABBA18A456A8076ADF7FEAA7083">
    <w:name w:val="5E0E2ABBA18A456A8076ADF7FEAA7083"/>
  </w:style>
  <w:style w:type="paragraph" w:customStyle="1" w:styleId="B281A66037B54A2AA6868016DF772D3D">
    <w:name w:val="B281A66037B54A2AA6868016DF772D3D"/>
  </w:style>
  <w:style w:type="paragraph" w:customStyle="1" w:styleId="CE30E8832A77486E8B109208049C4818">
    <w:name w:val="CE30E8832A77486E8B109208049C4818"/>
  </w:style>
  <w:style w:type="paragraph" w:customStyle="1" w:styleId="6C161B4A153E430E95BA7B2E63F7574C">
    <w:name w:val="6C161B4A153E430E95BA7B2E63F7574C"/>
  </w:style>
  <w:style w:type="character" w:styleId="Emphasis">
    <w:name w:val="Emphasis"/>
    <w:basedOn w:val="DefaultParagraphFont"/>
    <w:uiPriority w:val="20"/>
    <w:qFormat/>
    <w:rPr>
      <w:b/>
      <w:i w:val="0"/>
      <w:iCs/>
    </w:rPr>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821850-0272-4703-AB99-3A460ACED6DD}">
  <ds:schemaRefs>
    <ds:schemaRef ds:uri="http://schemas.microsoft.com/sharepoint/v3/contenttype/forms"/>
  </ds:schemaRefs>
</ds:datastoreItem>
</file>

<file path=customXml/itemProps2.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 9th edition</Template>
  <TotalTime>12</TotalTime>
  <Pages>3</Pages>
  <Words>512</Words>
  <Characters>2766</Characters>
  <Application>Microsoft Office Word</Application>
  <DocSecurity>0</DocSecurity>
  <Lines>47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donnie ranjel</dc:creator>
  <cp:keywords/>
  <dc:description/>
  <cp:lastModifiedBy>Donnie Ranjel</cp:lastModifiedBy>
  <cp:revision>9</cp:revision>
  <dcterms:created xsi:type="dcterms:W3CDTF">2024-11-25T22:04:00Z</dcterms:created>
  <dcterms:modified xsi:type="dcterms:W3CDTF">2024-12-02T19:42:00Z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64a5bee6-85ea-4e87-8681-4ecf31b681db</vt:lpwstr>
  </property>
</Properties>
</file>